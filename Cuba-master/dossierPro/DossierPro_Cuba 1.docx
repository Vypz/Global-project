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451CA7" w:rsidP="69445B7B" w:rsidRDefault="00807216" w14:paraId="4D629ABE" w14:noSpellErr="1">
      <w:pPr>
        <w:rPr>
          <w:noProof/>
          <w:color w:val="0070C0"/>
          <w:lang w:val="en-US" w:eastAsia="en-US"/>
        </w:rPr>
      </w:pPr>
      <w:bookmarkStart w:name="_GoBack" w:id="0"/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625947E0" wp14:editId="251C08C5">
            <wp:simplePos x="0" y="0"/>
            <wp:positionH relativeFrom="column">
              <wp:posOffset>-102743</wp:posOffset>
            </wp:positionH>
            <wp:positionV relativeFrom="paragraph">
              <wp:posOffset>-310388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41" cy="1064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69445B7B" w:rsidR="69445B7B">
        <w:rPr>
          <w:noProof/>
          <w:color w:val="0070C0"/>
          <w:lang w:val="en-US" w:eastAsia="en-US"/>
        </w:rPr>
        <w:t/>
      </w:r>
    </w:p>
    <w:tbl>
      <w:tblPr>
        <w:tblpPr w:leftFromText="180" w:rightFromText="180" w:vertAnchor="text" w:horzAnchor="margin" w:tblpXSpec="center" w:tblpY="1402"/>
        <w:tblW w:w="9393" w:type="dxa"/>
        <w:tblLook w:val="04A0" w:firstRow="1" w:lastRow="0" w:firstColumn="1" w:lastColumn="0" w:noHBand="0" w:noVBand="1"/>
      </w:tblPr>
      <w:tblGrid>
        <w:gridCol w:w="9393"/>
      </w:tblGrid>
      <w:tr w:rsidR="009737AD" w:rsidTr="69445B7B" w14:paraId="256951A4">
        <w:trPr>
          <w:trHeight w:val="1327"/>
        </w:trPr>
        <w:tc>
          <w:tcPr>
            <w:tcW w:w="9393" w:type="dxa"/>
            <w:tcMar/>
          </w:tcPr>
          <w:p w:rsidRPr="00B87D29" w:rsidR="009737AD" w:rsidP="7A820243" w:rsidRDefault="009737AD" w14:paraId="1547E496" w14:noSpellErr="1" w14:textId="48EA3F47">
            <w:pPr>
              <w:rPr>
                <w:rFonts w:ascii="Gill Sans MT" w:hAnsi="Gill Sans MT" w:eastAsia="Gill Sans MT" w:cs="Gill Sans MT"/>
                <w:b w:val="1"/>
                <w:bCs w:val="1"/>
                <w:color w:val="0070C0"/>
                <w:sz w:val="80"/>
                <w:szCs w:val="80"/>
              </w:rPr>
            </w:pPr>
            <w:r w:rsidRPr="7A820243" w:rsidR="7A820243">
              <w:rPr>
                <w:rFonts w:ascii="Gill Sans MT" w:hAnsi="Gill Sans MT" w:eastAsia="Gill Sans MT" w:cs="Gill Sans MT"/>
                <w:b w:val="1"/>
                <w:bCs w:val="1"/>
                <w:color w:val="0070C0"/>
                <w:sz w:val="80"/>
                <w:szCs w:val="80"/>
              </w:rPr>
              <w:t>RAPPORT</w:t>
            </w:r>
            <w:r>
              <w:br/>
            </w:r>
            <w:r w:rsidRPr="7A820243" w:rsidR="7A820243">
              <w:rPr>
                <w:rFonts w:ascii="Gill Sans MT" w:hAnsi="Gill Sans MT" w:eastAsia="Gill Sans MT" w:cs="Gill Sans MT"/>
                <w:b w:val="1"/>
                <w:bCs w:val="1"/>
                <w:color w:val="0070C0"/>
                <w:sz w:val="80"/>
                <w:szCs w:val="80"/>
              </w:rPr>
              <w:t xml:space="preserve">            </w:t>
            </w:r>
            <w:r w:rsidRPr="7A820243" w:rsidR="7A820243">
              <w:rPr>
                <w:rFonts w:ascii="Gill Sans MT" w:hAnsi="Gill Sans MT" w:eastAsia="Gill Sans MT" w:cs="Gill Sans MT"/>
                <w:b w:val="1"/>
                <w:bCs w:val="1"/>
                <w:color w:val="0070C0"/>
                <w:sz w:val="80"/>
                <w:szCs w:val="80"/>
              </w:rPr>
              <w:t xml:space="preserve">    PROJET</w:t>
            </w:r>
          </w:p>
          <w:p w:rsidR="009737AD" w:rsidP="69445B7B" w:rsidRDefault="009737AD" w14:paraId="73B34989" w14:noSpellErr="1">
            <w:pPr>
              <w:rPr>
                <w:color w:val="0070C0"/>
              </w:rPr>
            </w:pPr>
          </w:p>
        </w:tc>
      </w:tr>
      <w:tr w:rsidR="7A820243" w:rsidTr="69445B7B" w14:paraId="703D519D">
        <w:trPr>
          <w:trHeight w:val="1327"/>
        </w:trPr>
        <w:tc>
          <w:tcPr>
            <w:tcW w:w="9393" w:type="dxa"/>
            <w:tcMar/>
          </w:tcPr>
          <w:p w:rsidR="7A820243" w:rsidP="69445B7B" w:rsidRDefault="7A820243" w14:paraId="27C39671" w14:textId="443990A7" w14:noSpellErr="1">
            <w:pPr>
              <w:pStyle w:val="Normal"/>
              <w:rPr>
                <w:rFonts w:ascii="Gill Sans MT" w:hAnsi="Gill Sans MT" w:eastAsia="Gill Sans MT" w:cs="Gill Sans MT"/>
                <w:b w:val="1"/>
                <w:bCs w:val="1"/>
                <w:color w:val="0070C0"/>
                <w:sz w:val="80"/>
                <w:szCs w:val="80"/>
              </w:rPr>
            </w:pPr>
          </w:p>
        </w:tc>
      </w:tr>
    </w:tbl>
    <w:tbl>
      <w:tblPr>
        <w:tblpPr w:leftFromText="180" w:rightFromText="180" w:vertAnchor="text" w:horzAnchor="margin" w:tblpXSpec="center" w:tblpY="4072"/>
        <w:tblW w:w="9228" w:type="dxa"/>
        <w:tblLook w:val="04A0" w:firstRow="1" w:lastRow="0" w:firstColumn="1" w:lastColumn="0" w:noHBand="0" w:noVBand="1"/>
      </w:tblPr>
      <w:tblGrid>
        <w:gridCol w:w="9228"/>
      </w:tblGrid>
      <w:tr w:rsidR="009737AD" w:rsidTr="75AA0999" w14:paraId="0E2CC38D">
        <w:trPr>
          <w:trHeight w:val="1182"/>
        </w:trPr>
        <w:tc>
          <w:tcPr>
            <w:tcW w:w="9228" w:type="dxa"/>
            <w:tcMar/>
          </w:tcPr>
          <w:p w:rsidRPr="00B87D29" w:rsidR="009737AD" w:rsidP="75AA0999" w:rsidRDefault="009737AD" w14:paraId="7EA0557C" w14:textId="7CDFD783">
            <w:pPr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  <w:proofErr w:type="spellStart"/>
            <w:r w:rsidRPr="75AA0999" w:rsidR="75AA0999"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  <w:t>TravelCuba</w:t>
            </w:r>
            <w:proofErr w:type="spellEnd"/>
            <w:r w:rsidRPr="75AA0999" w:rsidR="75AA0999"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  <w:t xml:space="preserve"> </w:t>
            </w:r>
          </w:p>
          <w:p w:rsidR="7A820243" w:rsidP="69445B7B" w:rsidRDefault="7A820243" w14:paraId="5FAA6602" w14:textId="76E63F3B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5DE883A" w14:textId="7AA88CC9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CB7A124" w14:textId="62D62ABF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2EEE0804" w14:textId="26482FC6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888CD8B" w14:textId="21F728AC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76AD05D" w14:textId="7FCCB1E4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B7F4B1E" w14:textId="3AFB0E8F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7579881A" w14:textId="00479147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5A05D3D" w14:textId="6F454CC4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F51CEF7" w14:textId="6D84B60F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399F601D" w14:textId="2E48DBA1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59D32586" w14:textId="7889B09F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443BDD5B" w14:textId="5F8DAD3D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12407E1" w14:textId="63752B26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3F69434D" w14:textId="13F48D0D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0C56261" w14:textId="1E002AAE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7405842B" w14:textId="2DD87BF7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8825D91" w14:textId="3EB25498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44C4516" w14:textId="7011DCD8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7F9A1F45" w14:textId="4911D3C0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254DC4A" w14:textId="21FB2F41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5CBA5682" w14:textId="010B67A8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7F5F6CB0" w14:textId="528D0D47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2A953AD6" w14:textId="77305471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2F7DF302" w14:textId="09FC8EAB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5A2BBFAE" w14:textId="291930D5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76A9898" w14:textId="3F2EE07F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00C42A12" w14:textId="547A2AB2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363C4219" w14:textId="22D84984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7A820243" w:rsidRDefault="7A820243" w14:noSpellErr="1" w14:paraId="17329988" w14:textId="3A5C93D9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SOMMAIRE</w:t>
            </w:r>
          </w:p>
          <w:p w:rsidR="7A820243" w:rsidP="69445B7B" w:rsidRDefault="7A820243" w14:paraId="534DE843" w14:textId="72E1B9DA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41F22EF9" w14:textId="302A313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37389E24" w14:textId="25585BF3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5BC9ECAD" w14:textId="4142592A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5F8823B8" w14:textId="5B9DADA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D10975D" w14:textId="15A246AB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9447A96" w14:textId="301D4DE5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31F51C52" w14:textId="4303D2AB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507BBCA" w14:textId="41AD03B8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AEBB560" w14:textId="3B6F4E1C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E917B72" w14:textId="1690652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4A33274F" w14:textId="0009409B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219A5624" w14:textId="1518E214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3EFF65BB" w14:textId="1F22FD2D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6D7451D3" w14:textId="4A0A16DD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11421EE0" w14:textId="7E62A7B7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FC28B21" w14:textId="5F32C11A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2C3942C0" w14:textId="17FECDB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35230768" w14:textId="005CC116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3C44CD1C" w14:textId="42B71444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132DFBDC" w14:textId="0CECEF19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20B2E438" w14:textId="71FC9657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7A820243" w:rsidRDefault="7A820243" w14:noSpellErr="1" w14:paraId="0E3AC9CB" w14:textId="33C4A660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INTRODUCTION</w:t>
            </w:r>
          </w:p>
          <w:p w:rsidR="7A820243" w:rsidP="69445B7B" w:rsidRDefault="7A820243" w14:paraId="50BDC73C" w14:textId="0B0A2BE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3D0A6711" w14:textId="62D80FC1" w14:noSpellErr="1">
            <w:pPr>
              <w:pStyle w:val="Normal"/>
              <w:jc w:val="center"/>
              <w:rPr>
                <w:color w:val="0070C0"/>
              </w:rPr>
            </w:pPr>
            <w:r>
              <w:drawing>
                <wp:inline wp14:editId="79B2BDCC" wp14:anchorId="742CEC1F">
                  <wp:extent cx="1384788" cy="519296"/>
                  <wp:effectExtent l="0" t="0" r="0" b="0"/>
                  <wp:docPr id="104267042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c677c15e92c8436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788" cy="51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69445B7B" w:rsidRDefault="7A820243" w14:paraId="72B10E8D" w14:textId="1C75CE05" w14:noSpellErr="1">
            <w:pPr>
              <w:pStyle w:val="Normal"/>
              <w:jc w:val="center"/>
              <w:rPr>
                <w:color w:val="0070C0"/>
              </w:rPr>
            </w:pPr>
          </w:p>
          <w:p w:rsidR="7A820243" w:rsidP="7A820243" w:rsidRDefault="7A820243" w14:noSpellErr="1" w14:paraId="51059B4B" w14:textId="26C46AF4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Le rapprochement entre Cuba et les Etats-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Unis est à l'origine d'une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énorme croissance dans le secteur du tourisme cubain, qui a crût 4 fois plus vite que le reste de l'économie en 2016.</w:t>
            </w:r>
          </w:p>
          <w:p w:rsidR="7A820243" w:rsidP="7A820243" w:rsidRDefault="7A820243" w14:noSpellErr="1" w14:paraId="39593DD5" w14:textId="79B199FB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Intéressés par Cuba et cet 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essor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de leur tourisme, nous avons alors décidé d'établir un site web pour aider les personnes désirant se rendre à Cuba de créer leur voyage en quelques cliques.</w:t>
            </w:r>
          </w:p>
          <w:p w:rsidR="7A820243" w:rsidP="69445B7B" w:rsidRDefault="7A820243" w14:paraId="78C67062" w14:textId="50A35733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Est alors né le projet </w:t>
            </w:r>
            <w:proofErr w:type="spellStart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Travel</w:t>
            </w:r>
            <w:proofErr w:type="spellEnd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Cuba. Un ambitieux projet, avec un site web disposant d'une carte 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interactive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ainsi qu'une Google </w:t>
            </w:r>
            <w:proofErr w:type="spellStart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Map</w:t>
            </w:r>
            <w:proofErr w:type="spellEnd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regroupant les différentes activités disponibles dans la région où nous nous trouvons.</w:t>
            </w:r>
          </w:p>
          <w:p w:rsidR="7A820243" w:rsidP="69445B7B" w:rsidRDefault="7A820243" w14:paraId="5FEE3265" w14:textId="44BEBD4F" w14:noSpellErr="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paraId="68699949" w14:textId="5245CBC2" w14:noSpellErr="1">
            <w:pPr>
              <w:pStyle w:val="Normal"/>
              <w:jc w:val="center"/>
              <w:rPr>
                <w:color w:val="0070C0"/>
              </w:rPr>
            </w:pPr>
            <w:r>
              <w:drawing>
                <wp:inline wp14:editId="2BDB54DD" wp14:anchorId="418F61DF">
                  <wp:extent cx="2997200" cy="2254144"/>
                  <wp:effectExtent l="0" t="0" r="0" b="0"/>
                  <wp:docPr id="130334343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80f644ebcc754e4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225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69445B7B" w:rsidRDefault="7A820243" w14:paraId="49CEA0FA" w14:textId="381472A5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7A820243" w:rsidRDefault="7A820243" w14:noSpellErr="1" w14:paraId="6A8887C5" w14:textId="594EE793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GESTION DE PROJET</w:t>
            </w:r>
          </w:p>
          <w:p w:rsidR="7A820243" w:rsidP="69445B7B" w:rsidRDefault="7A820243" w14:paraId="68BE0D38" w14:textId="667CA213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436238E6" w14:textId="31CD74C2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Pour travailler et rendre opérationnel le site web </w:t>
            </w:r>
            <w:proofErr w:type="spellStart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TravelCuba</w:t>
            </w:r>
            <w:proofErr w:type="spellEnd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, nous avons formé une équipe de 3 étudiants 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:</w:t>
            </w:r>
          </w:p>
          <w:p w:rsidR="7A820243" w:rsidP="7A820243" w:rsidRDefault="7A820243" w14:noSpellErr="1" w14:paraId="0498950A" w14:textId="4350594A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Julien Martini 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–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</w:t>
            </w:r>
            <w:r w:rsidRPr="7A820243" w:rsidR="7A820243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Aurélien Lazaro – Max Robin</w:t>
            </w:r>
          </w:p>
          <w:p w:rsidR="7A820243" w:rsidP="69445B7B" w:rsidRDefault="7A820243" w14:paraId="07E9A4FA" w14:textId="0CD3B8BA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Tous disposant de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certaines connaissances en langage web nous avons partagé nos idées autour de divers </w:t>
            </w:r>
            <w:proofErr w:type="spellStart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BrainStorming</w:t>
            </w:r>
            <w:proofErr w:type="spellEnd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, nous permettant de mettre à l'écrit les fonctionnalités de notre futur site.</w:t>
            </w:r>
          </w:p>
          <w:p w:rsidR="69445B7B" w:rsidP="69445B7B" w:rsidRDefault="69445B7B" w14:noSpellErr="1" w14:paraId="342D4947" w14:textId="27F38FF7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Pour la réalisation de ce projet nous avons utilisé le cycle en V.</w:t>
            </w:r>
          </w:p>
          <w:p w:rsidR="69445B7B" w:rsidP="69445B7B" w:rsidRDefault="69445B7B" w14:noSpellErr="1" w14:paraId="6B31D9A7" w14:textId="78588FDB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paraId="40FB7BE1" w14:textId="7F927835" w14:noSpellErr="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7A820243" w:rsidRDefault="7A820243" w14:paraId="20FEB7BD" w14:textId="27E2A72D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</w:t>
            </w:r>
          </w:p>
          <w:p w:rsidR="7A820243" w:rsidP="69445B7B" w:rsidRDefault="7A820243" w14:noSpellErr="1" w14:paraId="3ADBFC60" w14:textId="4728639D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1313471D" w14:textId="6EBDA61E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311F5948" w14:textId="75F1D046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6D460D71" w14:textId="520823E8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2C388E51" w14:textId="4E91BA23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1ED814B9" w14:textId="67AF7B45">
            <w:pPr>
              <w:pStyle w:val="Normal"/>
              <w:jc w:val="center"/>
              <w:rPr>
                <w:color w:val="0070C0"/>
              </w:rPr>
            </w:pPr>
            <w:r>
              <w:drawing>
                <wp:inline wp14:editId="317EEB24" wp14:anchorId="1E780B92">
                  <wp:extent cx="3449411" cy="1609725"/>
                  <wp:effectExtent l="0" t="0" r="0" b="0"/>
                  <wp:docPr id="211329467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ad99061fdb94c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411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69445B7B" w:rsidRDefault="7A820243" w14:noSpellErr="1" w14:paraId="0758DCD1" w14:textId="33191A4B">
            <w:pPr>
              <w:pStyle w:val="Normal"/>
              <w:jc w:val="center"/>
              <w:rPr>
                <w:color w:val="0070C0"/>
                <w:sz w:val="40"/>
                <w:szCs w:val="40"/>
              </w:rPr>
            </w:pPr>
          </w:p>
          <w:p w:rsidR="7A820243" w:rsidP="69445B7B" w:rsidRDefault="7A820243" w14:noSpellErr="1" w14:paraId="7A36F4F6" w14:textId="4C1DEE97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Existants :</w:t>
            </w:r>
          </w:p>
          <w:p w:rsidR="7A820243" w:rsidP="69445B7B" w:rsidRDefault="7A820243" w14:noSpellErr="1" w14:paraId="51A57CBC" w14:textId="7FCB7846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1E37D005" w14:textId="261C2492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Suite à cela nous avons étudié l'existant, soit les sites déjà présents sur Cuba afin de connaître, savoir et comparer.</w:t>
            </w:r>
          </w:p>
          <w:p w:rsidR="7A820243" w:rsidP="69445B7B" w:rsidRDefault="7A820243" w14:noSpellErr="1" w14:paraId="6A6F2012" w14:textId="0C025FA9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LISTE DE SITE EXISTANTS.</w:t>
            </w:r>
          </w:p>
          <w:p w:rsidR="7A820243" w:rsidP="69445B7B" w:rsidRDefault="7A820243" w14:noSpellErr="1" w14:paraId="1F6E84AA" w14:textId="41190818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12868A4C" w14:textId="16D990E3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1AB9215A" w14:textId="089C0D62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390F3410" w14:textId="4D4FA2F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68F21BC5" w14:textId="1A128B9D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4653CAB7" w14:textId="76D5A354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245E1B59" w14:textId="3E194E83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2416E2C5" w14:textId="4C40E350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05CEB989" w14:textId="4A69D253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5833AB0C" w14:textId="75ED3F9D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noSpellErr="1" w14:paraId="27847F2B" w14:textId="2508092A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6A90D7DE" w14:textId="5B5FDDC5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5F442BFA" w14:textId="08029F7D">
            <w:pPr>
              <w:pStyle w:val="Normal"/>
              <w:jc w:val="center"/>
              <w:rPr>
                <w:color w:val="0070C0"/>
              </w:rPr>
            </w:pPr>
          </w:p>
          <w:p w:rsidR="7A820243" w:rsidP="7A820243" w:rsidRDefault="7A820243" w14:noSpellErr="1" w14:paraId="74365FE0" w14:textId="6DAED219">
            <w:pPr>
              <w:pStyle w:val="Normal"/>
              <w:jc w:val="center"/>
            </w:pPr>
          </w:p>
          <w:p w:rsidR="7A820243" w:rsidP="7A820243" w:rsidRDefault="7A820243" w14:noSpellErr="1" w14:paraId="7183B6CB" w14:textId="343869C7">
            <w:pPr>
              <w:pStyle w:val="Normal"/>
              <w:jc w:val="center"/>
            </w:pPr>
          </w:p>
          <w:p w:rsidR="7A820243" w:rsidP="7A820243" w:rsidRDefault="7A820243" w14:noSpellErr="1" w14:paraId="4D0A71EF" w14:textId="76F5D6A9">
            <w:pPr>
              <w:pStyle w:val="Normal"/>
              <w:jc w:val="center"/>
            </w:pPr>
          </w:p>
          <w:p w:rsidR="7A820243" w:rsidP="69445B7B" w:rsidRDefault="7A820243" w14:paraId="3DA0E58D" w14:noSpellErr="1" w14:textId="2513BD62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>
              <w:drawing>
                <wp:inline wp14:editId="20FF3A05" wp14:anchorId="1A1045DE">
                  <wp:extent cx="4717074" cy="1913670"/>
                  <wp:effectExtent l="0" t="0" r="0" b="0"/>
                  <wp:docPr id="2126431645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8be9fc6f800e4ce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074" cy="191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69445B7B" w:rsidRDefault="7A820243" w14:paraId="466812A5" w14:textId="4EEE7475" w14:noSpellErr="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paraId="31E7C633" w14:textId="63A4101B" w14:noSpellErr="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69445B7B" w:rsidP="69445B7B" w:rsidRDefault="69445B7B" w14:noSpellErr="1" w14:paraId="2F93F0C6" w14:textId="16253F27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69445B7B" w:rsidP="69445B7B" w:rsidRDefault="69445B7B" w14:noSpellErr="1" w14:paraId="7E991CBF" w14:textId="654CBB23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69445B7B" w:rsidP="69445B7B" w:rsidRDefault="69445B7B" w14:noSpellErr="1" w14:paraId="172994D9" w14:textId="119A352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69445B7B" w:rsidP="69445B7B" w:rsidRDefault="69445B7B" w14:noSpellErr="1" w14:paraId="55CC93E4" w14:textId="5F0A3162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75AA0999" w:rsidRDefault="7A820243" w14:paraId="515D4B6E" w14:noSpellErr="1" w14:textId="2DFB40DD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75AA0999" w:rsidR="75AA0999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En tant qu</w:t>
            </w:r>
            <w:r w:rsidRPr="75AA0999" w:rsidR="75AA0999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'étudiant</w:t>
            </w:r>
            <w:r w:rsidRPr="75AA0999" w:rsidR="75AA0999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, ce fût la première fois que nous nous retrouvions dans la peau d'un chef de projet. Nous sommes alors assez rapidement partis sur de la conduite de projet à l'aide du logiciel : </w:t>
            </w:r>
            <w:r w:rsidRPr="75AA0999" w:rsidR="75AA0999">
              <w:rPr>
                <w:rFonts w:ascii="Gill Sans MT" w:hAnsi="Gill Sans MT" w:eastAsia="Gill Sans MT" w:cs="Gill Sans MT"/>
                <w:color w:val="C00000"/>
                <w:sz w:val="24"/>
                <w:szCs w:val="24"/>
              </w:rPr>
              <w:t>MS Project 2016</w:t>
            </w:r>
            <w:r w:rsidRPr="75AA0999" w:rsidR="75AA0999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.</w:t>
            </w:r>
          </w:p>
          <w:p w:rsidR="7A820243" w:rsidP="69445B7B" w:rsidRDefault="7A820243" w14:paraId="3C0A9AEE" w14:textId="0E1DAF4E" w14:noSpellErr="1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69445B7B" w:rsidRDefault="7A820243" w14:paraId="6FEBEEB3" w14:textId="05FE319A" w14:noSpellErr="1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center"/>
              <w:rPr>
                <w:color w:val="0070C0"/>
              </w:rPr>
            </w:pPr>
            <w:r>
              <w:drawing>
                <wp:inline wp14:editId="1CD85F68" wp14:anchorId="4460F93F">
                  <wp:extent cx="3954517" cy="2875264"/>
                  <wp:effectExtent l="0" t="0" r="0" b="0"/>
                  <wp:docPr id="906345308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4a60dbb5f8a647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517" cy="287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69445B7B" w:rsidRDefault="7A820243" w14:paraId="720F2459" w14:textId="0AC0D194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69445B7B" w:rsidP="69445B7B" w:rsidRDefault="69445B7B" w14:noSpellErr="1" w14:paraId="1FB9D7D9" w14:textId="687E4FEB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Une fois les tâches créées, chacun d'entre nous a choisi sur quoi il souhaitait travailler, suivant là où il se sentait le plus à l'aise. </w:t>
            </w:r>
          </w:p>
          <w:p w:rsidR="69445B7B" w:rsidP="69445B7B" w:rsidRDefault="69445B7B" w14:noSpellErr="1" w14:paraId="49D1DA96" w14:textId="20BF3DEA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69445B7B" w:rsidP="69445B7B" w:rsidRDefault="69445B7B" w14:noSpellErr="1" w14:paraId="4C4D0BDD" w14:textId="79AC90D3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Besoins</w:t>
            </w:r>
          </w:p>
          <w:p w:rsidR="69445B7B" w:rsidP="69445B7B" w:rsidRDefault="69445B7B" w14:noSpellErr="1" w14:paraId="709AD750" w14:textId="2FDD4D65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paraId="57162EAD" w14:textId="2ADA0EF9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</w:p>
          <w:p w:rsidR="7A820243" w:rsidP="75AA0999" w:rsidRDefault="7A820243" w14:paraId="190334A1" w14:noSpellErr="1" w14:textId="090602C9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75AA0999" w:rsidR="75AA0999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Remplir les besoins---</w:t>
            </w:r>
          </w:p>
          <w:p w:rsidR="69445B7B" w:rsidP="69445B7B" w:rsidRDefault="69445B7B" w14:noSpellErr="1" w14:paraId="30F43950" w14:textId="3E23B2E0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0C87E4BD" w14:textId="35300795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4786145D" w14:textId="61B90B16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0B88166F" w14:textId="55EC9B15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398CABA8" w14:textId="3960FD1E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37BC9158" w14:textId="6A8BCDDC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6CD97E27" w14:textId="58E5348B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523E22D7" w14:textId="49B358EB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69445B7B" w:rsidP="69445B7B" w:rsidRDefault="69445B7B" w14:noSpellErr="1" w14:paraId="04CE9379" w14:textId="7DD3F80C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63C9ACF0" w14:textId="512A1F7D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04416413" w14:textId="3FA437C5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7A820243" w:rsidRDefault="7A820243" w14:noSpellErr="1" w14:paraId="6EC627C4" w14:textId="09DE9135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7A820243" w:rsidR="7A820243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MAQUETTES</w:t>
            </w:r>
          </w:p>
          <w:p w:rsidR="7A820243" w:rsidP="69445B7B" w:rsidRDefault="7A820243" w14:paraId="2386FCB9" w14:textId="3478C063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6C37947D" w14:textId="30D7FFBB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Notre première tâche a été de produire des maquettes de notre site, avec les différentes pages que nous utiliserons. Ces maquettes ont été produites sur le logiciel </w:t>
            </w:r>
            <w:proofErr w:type="spellStart"/>
            <w:r w:rsidRPr="69445B7B" w:rsidR="69445B7B">
              <w:rPr>
                <w:rFonts w:ascii="Gill Sans MT" w:hAnsi="Gill Sans MT" w:eastAsia="Gill Sans MT" w:cs="Gill Sans MT"/>
                <w:color w:val="C00000"/>
                <w:sz w:val="24"/>
                <w:szCs w:val="24"/>
              </w:rPr>
              <w:t>Moq</w:t>
            </w:r>
            <w:r w:rsidRPr="69445B7B" w:rsidR="69445B7B">
              <w:rPr>
                <w:rFonts w:ascii="Gill Sans MT" w:hAnsi="Gill Sans MT" w:eastAsia="Gill Sans MT" w:cs="Gill Sans MT"/>
                <w:color w:val="C00000"/>
                <w:sz w:val="24"/>
                <w:szCs w:val="24"/>
              </w:rPr>
              <w:t>U</w:t>
            </w:r>
            <w:r w:rsidRPr="69445B7B" w:rsidR="69445B7B">
              <w:rPr>
                <w:rFonts w:ascii="Gill Sans MT" w:hAnsi="Gill Sans MT" w:eastAsia="Gill Sans MT" w:cs="Gill Sans MT"/>
                <w:color w:val="C00000"/>
                <w:sz w:val="24"/>
                <w:szCs w:val="24"/>
              </w:rPr>
              <w:t>ps</w:t>
            </w:r>
            <w:proofErr w:type="spellEnd"/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>.</w:t>
            </w:r>
          </w:p>
          <w:p w:rsidR="7A820243" w:rsidP="69445B7B" w:rsidRDefault="7A820243" w14:paraId="373C3FA2" w14:textId="5F31F2DB" w14:noSpellErr="1">
            <w:pPr>
              <w:pStyle w:val="Normal"/>
              <w:jc w:val="center"/>
              <w:rPr>
                <w:color w:val="0070C0"/>
              </w:rPr>
            </w:pPr>
          </w:p>
          <w:p w:rsidR="7A820243" w:rsidP="69445B7B" w:rsidRDefault="7A820243" w14:noSpellErr="1" w14:paraId="364D62BF" w14:textId="4096AE05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69445B7B" w:rsidR="69445B7B">
              <w:rPr>
                <w:color w:val="0070C0"/>
              </w:rPr>
              <w:t xml:space="preserve">                      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 xml:space="preserve">  </w:t>
            </w:r>
          </w:p>
          <w:p w:rsidR="7A820243" w:rsidP="69445B7B" w:rsidRDefault="7A820243" w14:paraId="31A3721A" w14:textId="56D5E1A8">
            <w:pPr>
              <w:pStyle w:val="Normal"/>
              <w:jc w:val="left"/>
              <w:rPr>
                <w:color w:val="0070C0"/>
              </w:rPr>
            </w:pPr>
            <w:r w:rsidRPr="69445B7B" w:rsidR="69445B7B">
              <w:rPr>
                <w:color w:val="0070C0"/>
              </w:rPr>
              <w:t xml:space="preserve">                    </w:t>
            </w:r>
            <w:r w:rsidRPr="69445B7B" w:rsidR="69445B7B">
              <w:rPr>
                <w:color w:val="0070C0"/>
              </w:rPr>
              <w:t>Page index :</w:t>
            </w:r>
            <w:r w:rsidRPr="69445B7B" w:rsidR="69445B7B">
              <w:rPr>
                <w:color w:val="0070C0"/>
              </w:rPr>
              <w:t xml:space="preserve">                                                                       Page</w:t>
            </w:r>
            <w:r w:rsidRPr="69445B7B" w:rsidR="69445B7B">
              <w:rPr>
                <w:color w:val="0070C0"/>
              </w:rPr>
              <w:t xml:space="preserve"> Google </w:t>
            </w:r>
            <w:proofErr w:type="spellStart"/>
            <w:r w:rsidRPr="69445B7B" w:rsidR="69445B7B">
              <w:rPr>
                <w:color w:val="0070C0"/>
              </w:rPr>
              <w:t>Map</w:t>
            </w:r>
            <w:proofErr w:type="spellEnd"/>
            <w:r w:rsidRPr="69445B7B" w:rsidR="69445B7B">
              <w:rPr>
                <w:color w:val="0070C0"/>
              </w:rPr>
              <w:t xml:space="preserve"> :</w:t>
            </w:r>
          </w:p>
          <w:p w:rsidR="7A820243" w:rsidP="7079BC86" w:rsidRDefault="7A820243" w14:paraId="64D0FDDE" w14:textId="2FB08382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</w:pPr>
            <w:r>
              <w:drawing>
                <wp:inline wp14:editId="210405F6" wp14:anchorId="5A7BF3F8">
                  <wp:extent cx="2323546" cy="4306186"/>
                  <wp:effectExtent l="0" t="0" r="0" b="0"/>
                  <wp:docPr id="76147049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295e1fe779ce443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546" cy="43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079BC86">
              <w:rPr/>
              <w:t xml:space="preserve">               </w:t>
            </w:r>
            <w:r w:rsidR="7079BC86">
              <w:rPr/>
              <w:t xml:space="preserve">        </w:t>
            </w:r>
            <w:r>
              <w:drawing>
                <wp:inline wp14:editId="11FB0C4D" wp14:anchorId="59D357E6">
                  <wp:extent cx="2415092" cy="3306818"/>
                  <wp:effectExtent l="0" t="0" r="0" b="0"/>
                  <wp:docPr id="156197069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cf2b8518ab8464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092" cy="3306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7A820243" w:rsidRDefault="7A820243" w14:noSpellErr="1" w14:paraId="10F002C0" w14:textId="7873A7FC">
            <w:pPr>
              <w:pStyle w:val="Normal"/>
              <w:jc w:val="left"/>
            </w:pPr>
          </w:p>
          <w:p w:rsidR="7A820243" w:rsidP="69445B7B" w:rsidRDefault="7A820243" w14:noSpellErr="1" w14:paraId="3972E685" w14:textId="5E588960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Base de Données</w:t>
            </w:r>
          </w:p>
          <w:p w:rsidR="7A820243" w:rsidP="69445B7B" w:rsidRDefault="7A820243" w14:paraId="64BD5F49" w14:textId="3E004752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1FBFDCF9" w14:noSpellErr="1" w14:textId="0E768EC4">
            <w:pPr>
              <w:pStyle w:val="Normal"/>
              <w:jc w:val="left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Comme indiqué dans notre Gantt, afin de démarrer correctement notre projet, la création d'une base de données a été notre priorité. Nous avons alors utilisé le logiciel </w:t>
            </w:r>
            <w:r w:rsidRPr="69445B7B" w:rsidR="69445B7B">
              <w:rPr>
                <w:rFonts w:ascii="Gill Sans MT" w:hAnsi="Gill Sans MT" w:eastAsia="Gill Sans MT" w:cs="Gill Sans MT"/>
                <w:color w:val="C00000"/>
                <w:sz w:val="24"/>
                <w:szCs w:val="24"/>
              </w:rPr>
              <w:t>PowerAMC</w:t>
            </w:r>
            <w:r w:rsidRPr="69445B7B" w:rsidR="69445B7B">
              <w:rPr>
                <w:rFonts w:ascii="Gill Sans MT" w:hAnsi="Gill Sans MT" w:eastAsia="Gill Sans MT" w:cs="Gill Sans MT"/>
                <w:color w:val="0070C0"/>
                <w:sz w:val="24"/>
                <w:szCs w:val="24"/>
              </w:rPr>
              <w:t xml:space="preserve"> afin de réaliser le MCD, puis générer le MPD et enfin obtenir le code SQL. Plusieurs versions de MCD ont été établies avant d'arriver à notre version "finale" qui remplie tous les critères que nous voulions mettre en place.</w:t>
            </w:r>
          </w:p>
          <w:p w:rsidR="7A820243" w:rsidP="69445B7B" w:rsidRDefault="7A820243" w14:paraId="175BCDE0" w14:textId="65D49E64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454E39AC" w14:textId="45D1376F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3FC74B76" w14:textId="03122A4B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4CB00B88" w14:textId="7B99155E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091B07B6" w14:textId="2D0EB105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5670637D" w14:textId="2D2C0A53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75AA0999" w:rsidR="75AA0999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MCD :</w:t>
            </w:r>
          </w:p>
          <w:p w:rsidR="7A820243" w:rsidP="69445B7B" w:rsidRDefault="7A820243" w14:paraId="29E35ACC" w14:textId="49C239FB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457C4711" w14:noSpellErr="1" w14:textId="77256826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>
              <w:drawing>
                <wp:inline wp14:editId="572A668E" wp14:anchorId="4F45D108">
                  <wp:extent cx="4572000" cy="3724275"/>
                  <wp:effectExtent l="0" t="0" r="0" b="0"/>
                  <wp:docPr id="1828779187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9b8a008d1c88496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5AA0999" w:rsidP="75AA0999" w:rsidRDefault="75AA0999" w14:noSpellErr="1" w14:paraId="4287869A" w14:textId="29D2FBEF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624EAC99" w14:textId="642B12C9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5820ADB9" w14:textId="3D620F4B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0AC9CCE8" w14:textId="6B369214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noSpellErr="1" w14:paraId="197BC64C" w14:textId="5B9E15FC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 w:rsidRPr="75AA0999" w:rsidR="75AA0999"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  <w:t>MPD :</w:t>
            </w:r>
          </w:p>
          <w:p w:rsidR="75AA0999" w:rsidP="75AA0999" w:rsidRDefault="75AA0999" w14:paraId="24CF6942" w14:textId="24C85D17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5AA0999" w:rsidP="75AA0999" w:rsidRDefault="75AA0999" w14:paraId="1A93A287" w14:textId="22D31B8A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  <w:r>
              <w:drawing>
                <wp:inline wp14:editId="5EFAB36E" wp14:anchorId="3D3D0853">
                  <wp:extent cx="4572000" cy="3790950"/>
                  <wp:effectExtent l="0" t="0" r="0" b="0"/>
                  <wp:docPr id="145069944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d66702cb29e74fc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820243" w:rsidP="69445B7B" w:rsidRDefault="7A820243" w14:paraId="46DE6E7D" w14:textId="28CF4779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1DD50460" w14:textId="64BD756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784D7A5D" w14:textId="7EBBF268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4852A395" w14:textId="48D1261D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2B92369C" w14:textId="54EAD72F" w14:noSpellErr="1">
            <w:pPr>
              <w:pStyle w:val="Normal"/>
              <w:jc w:val="center"/>
              <w:rPr>
                <w:rFonts w:ascii="Gill Sans MT" w:hAnsi="Gill Sans MT" w:eastAsia="Gill Sans MT" w:cs="Gill Sans MT"/>
                <w:color w:val="0070C0"/>
                <w:sz w:val="40"/>
                <w:szCs w:val="40"/>
              </w:rPr>
            </w:pPr>
          </w:p>
          <w:p w:rsidR="7A820243" w:rsidP="69445B7B" w:rsidRDefault="7A820243" w14:paraId="281F4201" w14:textId="045A3A1D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71709866" w14:textId="46E2040B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4B11C5B4" w14:textId="42687014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1F120D3C" w14:textId="12DE9206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2D229B98" w14:textId="53CC7FA1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617A8FCD" w14:textId="4FE34EAC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44022F3E" w14:textId="6349A0EC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12A21354" w14:textId="61DEF8B1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5F7FE4C9" w14:textId="312D5D50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7A820243" w:rsidP="69445B7B" w:rsidRDefault="7A820243" w14:paraId="1AE513C7" w14:textId="03DBEC84" w14:noSpellErr="1">
            <w:pPr>
              <w:pStyle w:val="Normal"/>
              <w:rPr>
                <w:rFonts w:ascii="Gill Sans MT" w:hAnsi="Gill Sans MT" w:eastAsia="Gill Sans MT" w:cs="Gill Sans MT"/>
                <w:color w:val="0070C0"/>
                <w:sz w:val="34"/>
                <w:szCs w:val="34"/>
              </w:rPr>
            </w:pPr>
          </w:p>
          <w:p w:rsidR="009737AD" w:rsidP="69445B7B" w:rsidRDefault="009737AD" w14:paraId="4C9DA589" w14:noSpellErr="1">
            <w:pPr>
              <w:rPr>
                <w:color w:val="0070C0"/>
              </w:rPr>
            </w:pPr>
          </w:p>
        </w:tc>
      </w:tr>
    </w:tbl>
    <w:p w:rsidR="0058332A" w:rsidP="69445B7B" w:rsidRDefault="0058332A" w14:paraId="4EAD1E0E" w14:noSpellErr="1">
      <w:pPr>
        <w:rPr>
          <w:color w:val="0070C0"/>
        </w:rPr>
      </w:pPr>
    </w:p>
    <w:p w:rsidR="7A820243" w:rsidP="69445B7B" w:rsidRDefault="7A820243" w14:paraId="7B97FE1B" w14:textId="2067E55F" w14:noSpellErr="1">
      <w:pPr>
        <w:pStyle w:val="Normal"/>
        <w:rPr>
          <w:color w:val="0070C0"/>
        </w:rPr>
      </w:pPr>
    </w:p>
    <w:sectPr w:rsidR="0058332A" w:rsidSect="00DE471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orient="portrait"/>
      <w:pgMar w:top="1440" w:right="1440" w:bottom="1440" w:left="1440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01B" w:rsidP="006651C9" w:rsidRDefault="0063301B" w14:paraId="3FB2F922">
      <w:r>
        <w:separator/>
      </w:r>
    </w:p>
  </w:endnote>
  <w:endnote w:type="continuationSeparator" w:id="0">
    <w:p w:rsidR="0063301B" w:rsidP="006651C9" w:rsidRDefault="0063301B" w14:paraId="2238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B23" w:rsidRDefault="00A57B23" w14:paraId="6B025E2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69445B7B" w:rsidP="69445B7B" w:rsidRDefault="69445B7B" w14:noSpellErr="1" w14:paraId="1B640B67" w14:textId="23FD8ABE">
    <w:pPr>
      <w:pStyle w:val="Footer"/>
      <w:jc w:val="right"/>
    </w:pPr>
  </w:p>
  <w:p w:rsidR="69445B7B" w:rsidP="69445B7B" w:rsidRDefault="69445B7B" w14:noSpellErr="1" w14:paraId="05588071" w14:textId="39E71DCD">
    <w:pPr>
      <w:pStyle w:val="Footer"/>
      <w:jc w:val="right"/>
    </w:pPr>
  </w:p>
  <w:p w:rsidR="69445B7B" w:rsidP="69445B7B" w:rsidRDefault="69445B7B" w14:noSpellErr="1" w14:paraId="1B8A676E" w14:textId="6DA07721">
    <w:pPr>
      <w:pStyle w:val="Footer"/>
      <w:ind w:firstLine="708"/>
      <w:jc w:val="right"/>
    </w:pPr>
    <w:r>
      <w:fldChar w:fldCharType="begin"/>
    </w:r>
    <w:r>
      <w:instrText xml:space="preserve">PAGE</w:instrText>
    </w:r>
    <w:r>
      <w:fldChar w:fldCharType="end"/>
    </w:r>
    <w:r w:rsidR="69445B7B">
      <w:rPr/>
      <w:t xml:space="preserve"> sur </w:t>
    </w:r>
    <w:r>
      <w:fldChar w:fldCharType="begin"/>
    </w:r>
    <w:r>
      <w:instrText xml:space="preserve">NUMPAGES</w:instrText>
    </w:r>
    <w:r>
      <w:fldChar w:fldCharType="end"/>
    </w:r>
  </w:p>
  <w:p w:rsidR="69445B7B" w:rsidP="69445B7B" w:rsidRDefault="69445B7B" w14:paraId="27DFBBF9" w14:textId="72F43B26">
    <w:pPr>
      <w:pStyle w:val="Footer"/>
      <w:jc w:val="right"/>
    </w:pPr>
  </w:p>
  <w:p w:rsidR="00A57B23" w:rsidRDefault="00A57B23" w14:paraId="323B416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B23" w:rsidRDefault="00A57B23" w14:paraId="42BA12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01B" w:rsidP="006651C9" w:rsidRDefault="0063301B" w14:paraId="02AA5E7F">
      <w:r>
        <w:separator/>
      </w:r>
    </w:p>
  </w:footnote>
  <w:footnote w:type="continuationSeparator" w:id="0">
    <w:p w:rsidR="0063301B" w:rsidP="006651C9" w:rsidRDefault="0063301B" w14:paraId="725CD8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B23" w:rsidRDefault="00A57B23" w14:paraId="5E3B405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69445B7B" w:rsidP="69445B7B" w:rsidRDefault="69445B7B" w14:noSpellErr="1" w14:paraId="1B20EFEF" w14:textId="1BD4923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B23" w:rsidRDefault="00A57B23" w14:paraId="3843DA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15">
  <w:proofState w:spelling="clean" w:grammar="dirty"/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520"/>
    <w:rsid w:val="000326C5"/>
    <w:rsid w:val="000861DC"/>
    <w:rsid w:val="001118BD"/>
    <w:rsid w:val="00154F18"/>
    <w:rsid w:val="001730CA"/>
    <w:rsid w:val="001A02BE"/>
    <w:rsid w:val="00202362"/>
    <w:rsid w:val="0023774C"/>
    <w:rsid w:val="002534DD"/>
    <w:rsid w:val="00255463"/>
    <w:rsid w:val="002A724D"/>
    <w:rsid w:val="002F4FD5"/>
    <w:rsid w:val="00364ADF"/>
    <w:rsid w:val="003874D9"/>
    <w:rsid w:val="003B5121"/>
    <w:rsid w:val="00451CA7"/>
    <w:rsid w:val="00463284"/>
    <w:rsid w:val="00472FC1"/>
    <w:rsid w:val="004A6277"/>
    <w:rsid w:val="00515EF9"/>
    <w:rsid w:val="00526DD1"/>
    <w:rsid w:val="00552A23"/>
    <w:rsid w:val="0058332A"/>
    <w:rsid w:val="005A1520"/>
    <w:rsid w:val="0063301B"/>
    <w:rsid w:val="006651C9"/>
    <w:rsid w:val="006B445E"/>
    <w:rsid w:val="007113F3"/>
    <w:rsid w:val="00726528"/>
    <w:rsid w:val="007975A2"/>
    <w:rsid w:val="007A62E8"/>
    <w:rsid w:val="00807216"/>
    <w:rsid w:val="0087101A"/>
    <w:rsid w:val="008915FD"/>
    <w:rsid w:val="00901EB1"/>
    <w:rsid w:val="00907377"/>
    <w:rsid w:val="009737AD"/>
    <w:rsid w:val="009A6D3D"/>
    <w:rsid w:val="00A57B23"/>
    <w:rsid w:val="00AA04D5"/>
    <w:rsid w:val="00AC0341"/>
    <w:rsid w:val="00AF7742"/>
    <w:rsid w:val="00B3766B"/>
    <w:rsid w:val="00B859F6"/>
    <w:rsid w:val="00B87D29"/>
    <w:rsid w:val="00B95C66"/>
    <w:rsid w:val="00BD6711"/>
    <w:rsid w:val="00BF0E26"/>
    <w:rsid w:val="00C57FC3"/>
    <w:rsid w:val="00D33D2A"/>
    <w:rsid w:val="00D86F3D"/>
    <w:rsid w:val="00D90008"/>
    <w:rsid w:val="00D97D16"/>
    <w:rsid w:val="00DE4713"/>
    <w:rsid w:val="00E5405E"/>
    <w:rsid w:val="00F40A20"/>
    <w:rsid w:val="00F8101C"/>
    <w:rsid w:val="00FA4A96"/>
    <w:rsid w:val="41023379"/>
    <w:rsid w:val="69445B7B"/>
    <w:rsid w:val="7079BC86"/>
    <w:rsid w:val="75AA0999"/>
    <w:rsid w:val="7A82024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44BBDBC"/>
  <w15:docId w15:val="{8f1dacd8-829e-4e3b-a912-3422032126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651C9"/>
  </w:style>
  <w:style w:type="paragraph" w:styleId="Footer">
    <w:name w:val="footer"/>
    <w:basedOn w:val="Normal"/>
    <w:link w:val="Foot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651C9"/>
  </w:style>
  <w:style w:type="table" w:styleId="TableGrid">
    <w:name w:val="Table Grid"/>
    <w:basedOn w:val="TableNormal"/>
    <w:uiPriority w:val="59"/>
    <w:rsid w:val="00451CA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1C9"/>
  </w:style>
  <w:style w:type="paragraph" w:styleId="Footer">
    <w:name w:val="footer"/>
    <w:basedOn w:val="Normal"/>
    <w:link w:val="Foot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1C9"/>
  </w:style>
  <w:style w:type="table" w:styleId="TableGrid">
    <w:name w:val="Table Grid"/>
    <w:basedOn w:val="TableNormal"/>
    <w:uiPriority w:val="59"/>
    <w:rsid w:val="00451C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2.xml" Id="rId13" /><Relationship Type="http://schemas.openxmlformats.org/officeDocument/2006/relationships/customXml" Target="../customXml/item3.xml" Id="rId18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openxmlformats.org/officeDocument/2006/relationships/customXml" Target="../customXml/item4.xml" Id="rId19" /><Relationship Type="http://schemas.microsoft.com/office/2007/relationships/stylesWithEffects" Target="stylesWithEffects.xml" Id="rId4" /><Relationship Type="http://schemas.openxmlformats.org/officeDocument/2006/relationships/image" Target="media/image1.jpg" Id="rId9" /><Relationship Type="http://schemas.openxmlformats.org/officeDocument/2006/relationships/header" Target="header3.xml" Id="rId14" /><Relationship Type="http://schemas.openxmlformats.org/officeDocument/2006/relationships/image" Target="/media/image5.png" Id="Rc677c15e92c84364" /><Relationship Type="http://schemas.openxmlformats.org/officeDocument/2006/relationships/image" Target="/media/image3.jpg" Id="R80f644ebcc754e40" /><Relationship Type="http://schemas.openxmlformats.org/officeDocument/2006/relationships/image" Target="/media/image6.png" Id="Read99061fdb94c7f" /><Relationship Type="http://schemas.openxmlformats.org/officeDocument/2006/relationships/image" Target="/media/image7.png" Id="R8be9fc6f800e4cec" /><Relationship Type="http://schemas.openxmlformats.org/officeDocument/2006/relationships/image" Target="/media/image8.png" Id="R4a60dbb5f8a64730" /><Relationship Type="http://schemas.openxmlformats.org/officeDocument/2006/relationships/image" Target="/media/imagea.png" Id="R295e1fe779ce443e" /><Relationship Type="http://schemas.openxmlformats.org/officeDocument/2006/relationships/image" Target="/media/imageb.png" Id="Recf2b8518ab84649" /><Relationship Type="http://schemas.openxmlformats.org/officeDocument/2006/relationships/image" Target="/media/image9.png" Id="R9b8a008d1c88496a" /><Relationship Type="http://schemas.openxmlformats.org/officeDocument/2006/relationships/image" Target="/media/imagec.png" Id="Rd66702cb29e74fc0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FB6328-1947-47D7-9C32-0AD1EADEB95A}"/>
</file>

<file path=customXml/itemProps2.xml><?xml version="1.0" encoding="utf-8"?>
<ds:datastoreItem xmlns:ds="http://schemas.openxmlformats.org/officeDocument/2006/customXml" ds:itemID="{FD449780-11EF-4F99-812A-D70AE4471499}"/>
</file>

<file path=customXml/itemProps3.xml><?xml version="1.0" encoding="utf-8"?>
<ds:datastoreItem xmlns:ds="http://schemas.openxmlformats.org/officeDocument/2006/customXml" ds:itemID="{AE610D6A-DCBE-4F96-B20C-0D3FAB6C1C1E}"/>
</file>

<file path=customXml/itemProps4.xml><?xml version="1.0" encoding="utf-8"?>
<ds:datastoreItem xmlns:ds="http://schemas.openxmlformats.org/officeDocument/2006/customXml" ds:itemID="{957224F4-988D-4730-A847-B8F7623337F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Page de garde Business pour rapport.dotx</ap:Template>
  <ap:Application>Microsoft Office Word</ap:Application>
  <ap:DocSecurity>0</ap:DocSecurity>
  <ap:ScaleCrop>false</ap:ScaleCrop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Page de garde "Business" pour rapport</dc:title>
  <dc:creator>Aurélien Lazaro</dc:creator>
  <lastModifiedBy>Aurélien Lazaro</lastModifiedBy>
  <revision>6</revision>
  <dcterms:created xsi:type="dcterms:W3CDTF">2017-04-04T07:29:32.8223307Z</dcterms:created>
  <dcterms:modified xsi:type="dcterms:W3CDTF">2017-04-04T07:28:38.3474694Z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  <property fmtid="{D5CDD505-2E9C-101B-9397-08002B2CF9AE}" pid="3" name="ContentTypeId">
    <vt:lpwstr>0x010100B03E2F1D0E8E87468B289CB57281B996</vt:lpwstr>
  </property>
  <property fmtid="{D5CDD505-2E9C-101B-9397-08002B2CF9AE}" pid="4" name="DocVizPreviewMetadata_Count">
    <vt:i4>1</vt:i4>
  </property>
  <property fmtid="{D5CDD505-2E9C-101B-9397-08002B2CF9AE}" pid="5" name="DocVizPreviewMetadata_0">
    <vt:lpwstr>300x424x1</vt:lpwstr>
  </property>
</Properties>
</file>